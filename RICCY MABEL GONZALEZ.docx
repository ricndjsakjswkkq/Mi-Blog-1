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bookmarkStart w:id="0" w:name="_GoBack" w:colFirst="3" w:colLast="3"/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3D1B71" w:rsidP="00A11445">
            <w:pPr>
              <w:pStyle w:val="Puesto"/>
            </w:pPr>
            <w:r w:rsidRPr="00665F95">
              <w:rPr>
                <w:lang w:bidi="es-ES"/>
              </w:rPr>
              <w:br/>
            </w:r>
            <w:r w:rsidR="00A11445">
              <w:t>RICCY MABEL GONZALEZ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B012D4" w:rsidRDefault="00B012D4" w:rsidP="00B012D4">
            <w:pPr>
              <w:pStyle w:val="Ttulo2"/>
            </w:pPr>
            <w:r>
              <w:t>PERFIL</w:t>
            </w:r>
          </w:p>
          <w:p w:rsidR="00B012D4" w:rsidRDefault="00B012D4" w:rsidP="00B012D4">
            <w:r>
              <w:t>Estudiante de Doceavo</w:t>
            </w:r>
            <w:r>
              <w:t>, de la carrera de informática con conocimie</w:t>
            </w:r>
            <w:r>
              <w:t>ntos básicos, con disposición p</w:t>
            </w:r>
            <w:r>
              <w:t>or seguir aprendiendo y trabajar</w:t>
            </w:r>
          </w:p>
          <w:p w:rsidR="00B012D4" w:rsidRDefault="00B012D4" w:rsidP="00B012D4"/>
          <w:p w:rsidR="00B012D4" w:rsidRDefault="00B012D4" w:rsidP="00B012D4">
            <w:pPr>
              <w:pStyle w:val="Ttulo2"/>
            </w:pPr>
            <w:r>
              <w:t>Practicas Profesionales</w:t>
            </w:r>
          </w:p>
          <w:p w:rsidR="00B012D4" w:rsidRDefault="00B012D4" w:rsidP="00B012D4"/>
          <w:p w:rsidR="00B012D4" w:rsidRDefault="003D1B71" w:rsidP="00B012D4">
            <w:pPr>
              <w:pStyle w:val="Ttulo2"/>
            </w:pPr>
            <w:r w:rsidRPr="00F20161">
              <w:t>Experiencia</w:t>
            </w:r>
          </w:p>
          <w:p w:rsidR="00B012D4" w:rsidRDefault="00B012D4" w:rsidP="00B012D4"/>
          <w:p w:rsidR="00B012D4" w:rsidRDefault="00B012D4" w:rsidP="00B012D4">
            <w:pPr>
              <w:pStyle w:val="Ttulo2"/>
            </w:pPr>
            <w:r>
              <w:t>Habilidades</w:t>
            </w:r>
          </w:p>
          <w:p w:rsidR="00B012D4" w:rsidRDefault="00B012D4" w:rsidP="00B012D4">
            <w:r>
              <w:t xml:space="preserve">Creatividad </w:t>
            </w:r>
          </w:p>
          <w:p w:rsidR="00B012D4" w:rsidRDefault="00B012D4" w:rsidP="00B012D4">
            <w:r>
              <w:t>Organización</w:t>
            </w:r>
          </w:p>
          <w:p w:rsidR="00B012D4" w:rsidRDefault="00B012D4" w:rsidP="00B012D4">
            <w:r>
              <w:t>Responsabilidad</w:t>
            </w:r>
          </w:p>
          <w:p w:rsidR="003D1B71" w:rsidRPr="00665F95" w:rsidRDefault="00AE44D7" w:rsidP="00AE44D7">
            <w:pPr>
              <w:pStyle w:val="Ttulo2"/>
            </w:pPr>
            <w:r>
              <w:t>Formación Académica</w:t>
            </w:r>
          </w:p>
          <w:p w:rsidR="00AE44D7" w:rsidRDefault="00AE44D7" w:rsidP="00AE44D7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</w:pPr>
            <w:r>
              <w:t xml:space="preserve">2012-2017 Escuela Rural Mixta Armando M. </w:t>
            </w:r>
          </w:p>
          <w:p w:rsidR="00AE44D7" w:rsidRDefault="00AE44D7" w:rsidP="00AE44D7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</w:pPr>
            <w:r>
              <w:t xml:space="preserve">2019-2021 Ciclo Básico Técnico Marcos Efraín Aguirre Lara </w:t>
            </w:r>
          </w:p>
          <w:p w:rsidR="003D1B71" w:rsidRPr="00665F95" w:rsidRDefault="00AE44D7" w:rsidP="00AE44D7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</w:pPr>
            <w:r>
              <w:t>2022- BTP-San Francisco 2023-BTP-Informatica Álvaro Contrera</w:t>
            </w:r>
          </w:p>
          <w:p w:rsidR="003D1B71" w:rsidRPr="00F20161" w:rsidRDefault="00AE44D7" w:rsidP="00F20161">
            <w:pPr>
              <w:pStyle w:val="Ttulo2"/>
            </w:pPr>
            <w:r>
              <w:t>Objetivos</w:t>
            </w:r>
          </w:p>
          <w:p w:rsidR="00AE44D7" w:rsidRDefault="00AE44D7" w:rsidP="00AE44D7">
            <w:pPr>
              <w:spacing w:line="216" w:lineRule="auto"/>
            </w:pPr>
            <w:r>
              <w:rPr>
                <w:rFonts w:ascii="Segoe UI Symbol" w:hAnsi="Segoe UI Symbol" w:cs="Segoe UI Symbol"/>
              </w:rPr>
              <w:t>☒</w:t>
            </w:r>
            <w:r>
              <w:t xml:space="preserve"> Tener mi titulo </w:t>
            </w:r>
          </w:p>
          <w:p w:rsidR="003D1B71" w:rsidRPr="00F20161" w:rsidRDefault="00AE44D7" w:rsidP="00AE44D7">
            <w:pPr>
              <w:spacing w:line="216" w:lineRule="auto"/>
            </w:pPr>
            <w:r>
              <w:rPr>
                <w:rFonts w:ascii="Segoe UI Symbol" w:hAnsi="Segoe UI Symbol" w:cs="Segoe UI Symbol"/>
              </w:rPr>
              <w:t>☒</w:t>
            </w:r>
            <w:r>
              <w:t xml:space="preserve"> Ser líder de una empresa</w:t>
            </w:r>
          </w:p>
          <w:p w:rsidR="00AE44D7" w:rsidRPr="00AE44D7" w:rsidRDefault="00AE44D7" w:rsidP="00AE44D7">
            <w:pPr>
              <w:pStyle w:val="Ttulo2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t>Competencia</w:t>
            </w:r>
          </w:p>
          <w:p w:rsidR="00AE44D7" w:rsidRDefault="00AE44D7" w:rsidP="00665F95">
            <w:pPr>
              <w:spacing w:line="216" w:lineRule="auto"/>
            </w:pPr>
            <w:r>
              <w:rPr>
                <w:rFonts w:ascii="Segoe UI Symbol" w:hAnsi="Segoe UI Symbol" w:cs="Segoe UI Symbol"/>
              </w:rPr>
              <w:t>☒</w:t>
            </w:r>
            <w:r>
              <w:t xml:space="preserve"> Trabajo en equipo</w:t>
            </w:r>
          </w:p>
          <w:p w:rsidR="00AE44D7" w:rsidRDefault="00AE44D7" w:rsidP="00665F95">
            <w:pPr>
              <w:spacing w:line="216" w:lineRule="auto"/>
            </w:pPr>
            <w:r>
              <w:rPr>
                <w:rFonts w:ascii="Segoe UI Symbol" w:hAnsi="Segoe UI Symbol" w:cs="Segoe UI Symbol"/>
              </w:rPr>
              <w:t>☒</w:t>
            </w:r>
            <w:r>
              <w:t xml:space="preserve"> Solución de problemas </w:t>
            </w:r>
          </w:p>
          <w:p w:rsidR="003D1B71" w:rsidRPr="00665F95" w:rsidRDefault="00AE44D7" w:rsidP="00665F95">
            <w:pPr>
              <w:spacing w:line="216" w:lineRule="auto"/>
            </w:pPr>
            <w:r>
              <w:rPr>
                <w:rFonts w:ascii="Segoe UI Symbol" w:hAnsi="Segoe UI Symbol" w:cs="Segoe UI Symbol"/>
              </w:rPr>
              <w:t>☒</w:t>
            </w:r>
            <w:r>
              <w:t xml:space="preserve"> Responsabilidad</w:t>
            </w:r>
          </w:p>
          <w:sdt>
            <w:sdtPr>
              <w:id w:val="1374043770"/>
              <w:placeholder>
                <w:docPart w:val="BBEC4DCD2D4C40868FB8B5356111C608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sdt>
            <w:sdtPr>
              <w:id w:val="-494037895"/>
              <w:placeholder>
                <w:docPart w:val="C31C4D10F7A94C33BCEF3A7FBE7356D8"/>
              </w:placeholder>
              <w:temporary/>
              <w:showingPlcHdr/>
              <w15:appearance w15:val="hidden"/>
            </w:sdtPr>
            <w:sdtEndPr/>
            <w:sdtContent>
              <w:p w:rsidR="003D1B71" w:rsidRPr="00665F95" w:rsidRDefault="003D1B71" w:rsidP="00665F95">
                <w:pPr>
                  <w:spacing w:line="216" w:lineRule="auto"/>
                  <w:rPr>
                    <w:sz w:val="24"/>
                    <w:szCs w:val="24"/>
                  </w:rPr>
                </w:pPr>
                <w:r w:rsidRPr="00665F95">
                  <w:rPr>
                    <w:rFonts w:eastAsia="Calibri"/>
                    <w:lang w:bidi="es-ES"/>
                  </w:rPr>
                  <w:t>[Disponible bajo solicitud.]</w:t>
                </w:r>
              </w:p>
            </w:sdtContent>
          </w:sdt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5CB7851F" wp14:editId="077AEE73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65F345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1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B012D4" w:rsidP="00B012D4">
            <w:pPr>
              <w:pStyle w:val="Informacin"/>
              <w:rPr>
                <w:lang w:val="es-ES_tradnl"/>
              </w:rPr>
            </w:pPr>
            <w:r>
              <w:t>Calle Santa Teresa 123, Santa Rosa de Copan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121A72BE" wp14:editId="1BB0A902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4D7995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3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B012D4" w:rsidP="00B012D4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[8848-8112]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3507E3A" wp14:editId="2207625F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396ECC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5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B012D4" w:rsidP="00B012D4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riccymabel@gmail.com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B012D4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bookmarkEnd w:id="0"/>
    <w:p w:rsidR="007F5B63" w:rsidRPr="00CA16E3" w:rsidRDefault="00670204" w:rsidP="006D79A8">
      <w:pPr>
        <w:pStyle w:val="Textoindependiente"/>
        <w:rPr>
          <w:lang w:val="es-ES_tradnl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07D765" wp14:editId="4BDF20E5">
                <wp:simplePos x="0" y="0"/>
                <wp:positionH relativeFrom="column">
                  <wp:posOffset>-647065</wp:posOffset>
                </wp:positionH>
                <wp:positionV relativeFrom="paragraph">
                  <wp:posOffset>-8251190</wp:posOffset>
                </wp:positionV>
                <wp:extent cx="2076450" cy="2095500"/>
                <wp:effectExtent l="0" t="0" r="1905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2095500"/>
                        </a:xfrm>
                        <a:prstGeom prst="ellipse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BF7F1D" id="Elipse 7" o:spid="_x0000_s1026" style="position:absolute;margin-left:-50.95pt;margin-top:-649.7pt;width:163.5pt;height:1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" strokecolor="#162a3c [1604]" strokeweight="2pt">
                <v:fill r:id="rId17" o:title="" recolor="t" rotate="t" type="frame"/>
              </v:oval>
            </w:pict>
          </mc:Fallback>
        </mc:AlternateContent>
      </w:r>
    </w:p>
    <w:sectPr w:rsidR="007F5B63" w:rsidRPr="00CA16E3" w:rsidSect="00665F95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445" w:rsidRDefault="00A11445" w:rsidP="00590471">
      <w:r>
        <w:separator/>
      </w:r>
    </w:p>
  </w:endnote>
  <w:endnote w:type="continuationSeparator" w:id="0">
    <w:p w:rsidR="00A11445" w:rsidRDefault="00A1144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445" w:rsidRDefault="00A11445" w:rsidP="00590471">
      <w:r>
        <w:separator/>
      </w:r>
    </w:p>
  </w:footnote>
  <w:footnote w:type="continuationSeparator" w:id="0">
    <w:p w:rsidR="00A11445" w:rsidRDefault="00A1144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61CB82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445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70204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11445"/>
    <w:rsid w:val="00A31464"/>
    <w:rsid w:val="00A31B16"/>
    <w:rsid w:val="00A33613"/>
    <w:rsid w:val="00A47A8D"/>
    <w:rsid w:val="00AC6C7E"/>
    <w:rsid w:val="00AE44D7"/>
    <w:rsid w:val="00B012D4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ci%20mabel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BEC4DCD2D4C40868FB8B5356111C6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38F3ED-070C-488D-A2C6-270618893A55}"/>
      </w:docPartPr>
      <w:docPartBody>
        <w:p w:rsidR="00000000" w:rsidRDefault="00206A05">
          <w:pPr>
            <w:pStyle w:val="BBEC4DCD2D4C40868FB8B5356111C608"/>
          </w:pPr>
          <w:r w:rsidRPr="00F20161">
            <w:t>Referencias</w:t>
          </w:r>
        </w:p>
      </w:docPartBody>
    </w:docPart>
    <w:docPart>
      <w:docPartPr>
        <w:name w:val="C31C4D10F7A94C33BCEF3A7FBE7356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FA8460-F6A6-440A-B9D5-AA5370BC7660}"/>
      </w:docPartPr>
      <w:docPartBody>
        <w:p w:rsidR="00000000" w:rsidRDefault="00206A05">
          <w:pPr>
            <w:pStyle w:val="C31C4D10F7A94C33BCEF3A7FBE7356D8"/>
          </w:pPr>
          <w:r w:rsidRPr="00665F95">
            <w:rPr>
              <w:rFonts w:eastAsia="Calibri"/>
              <w:lang w:bidi="es-ES"/>
            </w:rPr>
            <w:t>[Disponible bajo solicitud.]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A05"/>
    <w:rsid w:val="0020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696840C04A84019950C7DF76A53D4E9">
    <w:name w:val="E696840C04A84019950C7DF76A53D4E9"/>
  </w:style>
  <w:style w:type="paragraph" w:customStyle="1" w:styleId="6E97D15EA9134A8489B0F9DA8C3210A8">
    <w:name w:val="6E97D15EA9134A8489B0F9DA8C3210A8"/>
  </w:style>
  <w:style w:type="paragraph" w:customStyle="1" w:styleId="9220B8428D49431185125679B89AF162">
    <w:name w:val="9220B8428D49431185125679B89AF162"/>
  </w:style>
  <w:style w:type="paragraph" w:customStyle="1" w:styleId="DD3264C7E2C642D7B435F97566969F33">
    <w:name w:val="DD3264C7E2C642D7B435F97566969F33"/>
  </w:style>
  <w:style w:type="paragraph" w:customStyle="1" w:styleId="41068C2E34EB48768507180B94DFD87E">
    <w:name w:val="41068C2E34EB48768507180B94DFD87E"/>
  </w:style>
  <w:style w:type="paragraph" w:customStyle="1" w:styleId="EB538F8E11C44BD6AEDFD4AD9957CF95">
    <w:name w:val="EB538F8E11C44BD6AEDFD4AD9957CF95"/>
  </w:style>
  <w:style w:type="paragraph" w:customStyle="1" w:styleId="8184725F6E5D47D3A0B69A555B97E9AA">
    <w:name w:val="8184725F6E5D47D3A0B69A555B97E9AA"/>
  </w:style>
  <w:style w:type="paragraph" w:customStyle="1" w:styleId="216CF38124764FAE8030A35549F2FE88">
    <w:name w:val="216CF38124764FAE8030A35549F2FE88"/>
  </w:style>
  <w:style w:type="paragraph" w:customStyle="1" w:styleId="B8BBA538C4664AF38D30D6D5EA51671E">
    <w:name w:val="B8BBA538C4664AF38D30D6D5EA51671E"/>
  </w:style>
  <w:style w:type="paragraph" w:customStyle="1" w:styleId="AFA5E7208B0C4D6C882FCAC6E46B2CEC">
    <w:name w:val="AFA5E7208B0C4D6C882FCAC6E46B2CEC"/>
  </w:style>
  <w:style w:type="paragraph" w:customStyle="1" w:styleId="69598212A31C465A8E7C185EE86580C4">
    <w:name w:val="69598212A31C465A8E7C185EE86580C4"/>
  </w:style>
  <w:style w:type="paragraph" w:customStyle="1" w:styleId="29C04430A7C344EDBE2443529EE7E8DC">
    <w:name w:val="29C04430A7C344EDBE2443529EE7E8DC"/>
  </w:style>
  <w:style w:type="paragraph" w:customStyle="1" w:styleId="32FAD4CE82DD4D6BA869D91DE2BD0C25">
    <w:name w:val="32FAD4CE82DD4D6BA869D91DE2BD0C25"/>
  </w:style>
  <w:style w:type="paragraph" w:customStyle="1" w:styleId="5154A0E798364D0D83058EE2D131F823">
    <w:name w:val="5154A0E798364D0D83058EE2D131F823"/>
  </w:style>
  <w:style w:type="paragraph" w:customStyle="1" w:styleId="A706173F88AD460386D8339F0737D919">
    <w:name w:val="A706173F88AD460386D8339F0737D919"/>
  </w:style>
  <w:style w:type="paragraph" w:customStyle="1" w:styleId="CD212650504649BABC29B28545C79A1E">
    <w:name w:val="CD212650504649BABC29B28545C79A1E"/>
  </w:style>
  <w:style w:type="paragraph" w:customStyle="1" w:styleId="9404A22347A0474E8F6FA4E8141DD6A8">
    <w:name w:val="9404A22347A0474E8F6FA4E8141DD6A8"/>
  </w:style>
  <w:style w:type="paragraph" w:customStyle="1" w:styleId="58432C793AF24B199967952482F68ACB">
    <w:name w:val="58432C793AF24B199967952482F68ACB"/>
  </w:style>
  <w:style w:type="paragraph" w:customStyle="1" w:styleId="A63DA4BB60A047639926C3C4DA176C08">
    <w:name w:val="A63DA4BB60A047639926C3C4DA176C08"/>
  </w:style>
  <w:style w:type="paragraph" w:customStyle="1" w:styleId="E390A51F4A7E407C97EFF4BF8FF232C5">
    <w:name w:val="E390A51F4A7E407C97EFF4BF8FF232C5"/>
  </w:style>
  <w:style w:type="paragraph" w:customStyle="1" w:styleId="D70007F9BDAE497EA7265449FC7DC96C">
    <w:name w:val="D70007F9BDAE497EA7265449FC7DC96C"/>
  </w:style>
  <w:style w:type="paragraph" w:customStyle="1" w:styleId="492B148FE23F405C83D226B4288BE795">
    <w:name w:val="492B148FE23F405C83D226B4288BE795"/>
  </w:style>
  <w:style w:type="paragraph" w:customStyle="1" w:styleId="C32659BA0F7D4B16B7C1D91808156902">
    <w:name w:val="C32659BA0F7D4B16B7C1D91808156902"/>
  </w:style>
  <w:style w:type="paragraph" w:customStyle="1" w:styleId="E9635955411143A9ABA99AD99FE18119">
    <w:name w:val="E9635955411143A9ABA99AD99FE18119"/>
  </w:style>
  <w:style w:type="paragraph" w:customStyle="1" w:styleId="524E8346AD3C47D68C2356EC66A08C7C">
    <w:name w:val="524E8346AD3C47D68C2356EC66A08C7C"/>
  </w:style>
  <w:style w:type="paragraph" w:customStyle="1" w:styleId="E5A22D8441644AF19945E07A86376EC9">
    <w:name w:val="E5A22D8441644AF19945E07A86376EC9"/>
  </w:style>
  <w:style w:type="paragraph" w:customStyle="1" w:styleId="26675B5CAE1441F781D3DA36CE8238EC">
    <w:name w:val="26675B5CAE1441F781D3DA36CE8238EC"/>
  </w:style>
  <w:style w:type="paragraph" w:customStyle="1" w:styleId="BBEC4DCD2D4C40868FB8B5356111C608">
    <w:name w:val="BBEC4DCD2D4C40868FB8B5356111C608"/>
  </w:style>
  <w:style w:type="paragraph" w:customStyle="1" w:styleId="C31C4D10F7A94C33BCEF3A7FBE7356D8">
    <w:name w:val="C31C4D10F7A94C33BCEF3A7FBE7356D8"/>
  </w:style>
  <w:style w:type="paragraph" w:customStyle="1" w:styleId="B127EE28E4A64643B3278EF3774271D9">
    <w:name w:val="B127EE28E4A64643B3278EF3774271D9"/>
  </w:style>
  <w:style w:type="paragraph" w:customStyle="1" w:styleId="DC2976BB75BA45E89E69261DB59F1E34">
    <w:name w:val="DC2976BB75BA45E89E69261DB59F1E34"/>
  </w:style>
  <w:style w:type="paragraph" w:customStyle="1" w:styleId="A6DB58D1D3BE4CAC80F9A8C2A0E34EE0">
    <w:name w:val="A6DB58D1D3BE4CAC80F9A8C2A0E34EE0"/>
  </w:style>
  <w:style w:type="paragraph" w:customStyle="1" w:styleId="5C35C4D5019A44D8A8184FBF224C139D">
    <w:name w:val="5C35C4D5019A44D8A8184FBF224C139D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B56722549CE64F8C9682EA54DD231966">
    <w:name w:val="B56722549CE64F8C9682EA54DD231966"/>
  </w:style>
  <w:style w:type="paragraph" w:customStyle="1" w:styleId="CA3B3FF92E1E4D228DC98F43DE766F23">
    <w:name w:val="CA3B3FF92E1E4D228DC98F43DE766F23"/>
    <w:rsid w:val="00206A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Borde de resplandor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16c05727-aa75-4e4a-9b5f-8a80a1165891"/>
    <ds:schemaRef ds:uri="71af3243-3dd4-4a8d-8c0d-dd76da1f02a5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87</Words>
  <Characters>656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2024-04-11T00:50:00Z</dcterms:created>
  <dcterms:modified xsi:type="dcterms:W3CDTF">2024-04-11T01:36:00Z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